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531B4">
      <w:pPr>
        <w:pStyle w:val="2"/>
        <w:bidi w:val="0"/>
        <w:spacing w:before="340" w:after="330" w:line="576" w:lineRule="auto"/>
        <w:jc w:val="center"/>
        <w:rPr>
          <w:rFonts w:hint="eastAsia" w:asciiTheme="minorHAnsi" w:hAnsiTheme="minorHAnsi" w:eastAsiaTheme="minorEastAsia" w:cstheme="minorBidi"/>
          <w:sz w:val="44"/>
          <w:szCs w:val="22"/>
        </w:rPr>
      </w:pPr>
      <w:r>
        <w:rPr>
          <w:rFonts w:hint="eastAsia" w:asciiTheme="minorHAnsi" w:hAnsiTheme="minorHAnsi" w:eastAsiaTheme="minorEastAsia" w:cstheme="minorBidi"/>
          <w:sz w:val="44"/>
          <w:szCs w:val="22"/>
        </w:rPr>
        <w:t>PU</w:t>
      </w:r>
      <w:r>
        <w:rPr>
          <w:rFonts w:hint="eastAsia" w:asciiTheme="minorHAnsi" w:hAnsiTheme="minorHAnsi" w:eastAsiaTheme="minorEastAsia" w:cstheme="minorBidi"/>
          <w:sz w:val="44"/>
          <w:szCs w:val="22"/>
          <w:lang w:eastAsia="zh-CN"/>
        </w:rPr>
        <w:t xml:space="preserve"> </w:t>
      </w:r>
      <w:r>
        <w:rPr>
          <w:rFonts w:hint="eastAsia" w:asciiTheme="minorHAnsi" w:hAnsiTheme="minorHAnsi" w:eastAsiaTheme="minorEastAsia" w:cstheme="minorBidi"/>
          <w:sz w:val="44"/>
          <w:szCs w:val="22"/>
        </w:rPr>
        <w:t>活动申请书</w:t>
      </w:r>
    </w:p>
    <w:p w14:paraId="0CB3C69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0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</w:rPr>
        <w:t>活动名称：【{{clubName}}】{{activityName}}</w:t>
      </w:r>
    </w:p>
    <w:p w14:paraId="11F29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lang w:eastAsia="zh-CN"/>
        </w:rPr>
        <w:t>活动简介：{{activitySummary}}</w:t>
      </w:r>
    </w:p>
    <w:p w14:paraId="30FF0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{{activityIntroduction}}</w:t>
      </w:r>
    </w:p>
    <w:p w14:paraId="517F96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Theme="minorHAnsi" w:hAnsiTheme="minorHAnsi" w:eastAsiaTheme="minorEastAsia" w:cstheme="minorBidi"/>
          <w:b w:val="0"/>
          <w:bCs w:val="0"/>
          <w:szCs w:val="22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{{activityHighlights}}</w:t>
      </w:r>
    </w:p>
    <w:p w14:paraId="4BB13CD7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活动申请部门：{{clubName}}</w:t>
      </w:r>
    </w:p>
    <w:p w14:paraId="29AA709E">
      <w:pPr>
        <w:rPr>
          <w:rFonts w:hint="eastAsia" w:ascii="Calibri" w:hAnsi="Calibri" w:eastAsia="宋体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</w:rPr>
        <w:t>分类：{{activityCategory}}</w:t>
      </w:r>
    </w:p>
    <w:p w14:paraId="77289C10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活动级别：{{activityLevel}}</w:t>
      </w:r>
    </w:p>
    <w:p w14:paraId="223DC565">
      <w:pPr>
        <w:rPr>
          <w:rFonts w:hint="default" w:ascii="Calibri" w:hAnsi="Calibri" w:eastAsia="宋体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活动时间：{{activityDateRange}}</w:t>
      </w:r>
    </w:p>
    <w:p w14:paraId="394C3978">
      <w:pPr>
        <w:rPr>
          <w:rFonts w:hint="default" w:ascii="Calibri" w:hAnsi="Calibri" w:eastAsia="宋体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报名起止时间：{{registrationDateRange}}</w:t>
      </w:r>
    </w:p>
    <w:p w14:paraId="201126E8">
      <w:pPr>
        <w:rPr>
          <w:rFonts w:hint="default" w:ascii="Calibri" w:hAnsi="Calibri" w:eastAsia="宋体"/>
          <w:b w:val="0"/>
          <w:bCs w:val="0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</w:rPr>
        <w:t>活动地点：{{location}}</w:t>
      </w:r>
    </w:p>
    <w:p w14:paraId="44A96603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活动面向院系：{{targetCollege}}</w:t>
      </w:r>
    </w:p>
    <w:p w14:paraId="4F354298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活动面向年级：{{targetGrade}}</w:t>
      </w:r>
    </w:p>
    <w:p w14:paraId="56717901">
      <w:pPr>
        <w:rPr>
          <w:rFonts w:hint="eastAsia" w:ascii="Calibri" w:hAnsi="Calibri" w:eastAsia="宋体"/>
          <w:szCs w:val="22"/>
          <w:lang w:eastAsia="zh-CN"/>
        </w:rPr>
      </w:pPr>
      <w:r>
        <w:rPr>
          <w:rFonts w:hint="eastAsia" w:ascii="Calibri" w:hAnsi="Calibri" w:eastAsia="宋体"/>
          <w:b/>
          <w:bCs/>
          <w:szCs w:val="22"/>
        </w:rPr>
        <w:t>活动人数：{{expectedParticipants}} 人</w:t>
      </w:r>
    </w:p>
    <w:p w14:paraId="466156AB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可得实践学时：{{practiceHours}} 学时</w:t>
      </w:r>
    </w:p>
    <w:p w14:paraId="00A4352A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是否需要签退：{{needCheckout}}</w:t>
      </w:r>
    </w:p>
    <w:p w14:paraId="30A9BAD3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是否需要外勤打卡：{{needFieldCheckin}}</w:t>
      </w:r>
    </w:p>
    <w:p w14:paraId="41371AEF">
      <w:pPr>
        <w:rPr>
          <w:rFonts w:hint="eastAsia" w:ascii="Calibri" w:hAnsi="Calibri" w:eastAsia="宋体"/>
          <w:szCs w:val="22"/>
          <w:lang w:eastAsia="zh-CN"/>
        </w:rPr>
      </w:pPr>
      <w:r>
        <w:rPr>
          <w:rFonts w:hint="eastAsia" w:ascii="Calibri" w:hAnsi="Calibri" w:eastAsia="宋体"/>
          <w:b/>
          <w:bCs/>
          <w:szCs w:val="22"/>
        </w:rPr>
        <w:t>报名名额：{{registrationQuota}} 人</w:t>
      </w:r>
    </w:p>
    <w:p w14:paraId="781B1143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联系方式：{{contactText}}</w:t>
      </w:r>
    </w:p>
    <w:p w14:paraId="2FF06612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报名方式：{{registrationMethod}}</w:t>
      </w:r>
    </w:p>
    <w:p w14:paraId="4A72A279">
      <w:pPr>
        <w:rPr>
          <w:rFonts w:hint="default" w:ascii="Calibri" w:hAnsi="Calibri" w:eastAsia="宋体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</w:rPr>
        <w:t>签到员学号：{{checkinStudentId}}</w:t>
      </w:r>
    </w:p>
    <w:p w14:paraId="5761F740">
      <w:pPr>
        <w:rPr>
          <w:rFonts w:hint="eastAsia" w:ascii="Calibri" w:hAnsi="Calibri" w:eastAsia="宋体"/>
          <w:b/>
          <w:bCs/>
          <w:szCs w:val="22"/>
          <w:lang w:eastAsia="zh-CN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活动指导老师：{{advisorName}}</w:t>
      </w:r>
    </w:p>
    <w:p w14:paraId="30936B8D">
      <w:pPr>
        <w:rPr>
          <w:rFonts w:hint="eastAsia" w:ascii="Calibri" w:hAnsi="Calibri" w:eastAsia="宋体"/>
          <w:b/>
          <w:bCs/>
          <w:szCs w:val="22"/>
          <w:lang w:eastAsia="zh-CN"/>
        </w:rPr>
      </w:pPr>
      <w:bookmarkStart w:id="0" w:name="_GoBack"/>
      <w:bookmarkEnd w:id="0"/>
    </w:p>
    <w:p w14:paraId="560E445D">
      <w:pPr>
        <w:rPr>
          <w:rFonts w:hint="default" w:ascii="Calibri" w:hAnsi="Calibri" w:eastAsia="宋体"/>
          <w:b/>
          <w:bCs/>
          <w:szCs w:val="22"/>
          <w:lang w:val="en-US" w:eastAsia="zh-CN"/>
        </w:rPr>
      </w:pPr>
      <w:r>
        <w:rPr>
          <w:rFonts w:hint="default" w:ascii="Calibri" w:hAnsi="Calibri" w:eastAsia="宋体"/>
          <w:b/>
          <w:bCs/>
          <w:szCs w:val="22"/>
          <w:lang w:val="en-US" w:eastAsia="zh-CN"/>
        </w:rPr>
        <w:t>{{</w:t>
      </w:r>
      <w:r>
        <w:rPr>
          <w:rFonts w:hint="eastAsia" w:ascii="Calibri" w:hAnsi="Calibri" w:eastAsia="宋体"/>
          <w:b/>
          <w:bCs/>
          <w:szCs w:val="22"/>
          <w:lang w:val="en-US" w:eastAsia="zh-CN"/>
        </w:rPr>
        <w:t>expectedParticipants</w:t>
      </w:r>
      <w:r>
        <w:rPr>
          <w:rFonts w:hint="default" w:ascii="Calibri" w:hAnsi="Calibri" w:eastAsia="宋体"/>
          <w:b/>
          <w:bCs/>
          <w:szCs w:val="22"/>
          <w:lang w:val="en-US" w:eastAsia="zh-CN"/>
        </w:rPr>
        <w:t>}}</w:t>
      </w:r>
    </w:p>
    <w:p w14:paraId="67B208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="0" w:leftChars="0"/>
        <w:textAlignment w:val="auto"/>
        <w:rPr>
          <w:rFonts w:hint="default"/>
          <w:lang w:eastAsia="zh-CN"/>
        </w:rPr>
      </w:pPr>
    </w:p>
    <w:p w14:paraId="38CA17BA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venir Next">
    <w:panose1 w:val="020B0803020202020204"/>
    <w:charset w:val="00"/>
    <w:family w:val="auto"/>
    <w:pitch w:val="default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6C278B5"/>
    <w:rsid w:val="07011CC2"/>
    <w:rsid w:val="07644792"/>
    <w:rsid w:val="09284798"/>
    <w:rsid w:val="0BF435C5"/>
    <w:rsid w:val="0DA6345C"/>
    <w:rsid w:val="0EEF6D6E"/>
    <w:rsid w:val="0F0740B7"/>
    <w:rsid w:val="0F2B6FD9"/>
    <w:rsid w:val="10DE52EC"/>
    <w:rsid w:val="10DE6156"/>
    <w:rsid w:val="135E44C2"/>
    <w:rsid w:val="13A03B01"/>
    <w:rsid w:val="16485F5F"/>
    <w:rsid w:val="183C240D"/>
    <w:rsid w:val="1A9F719D"/>
    <w:rsid w:val="1AA24D9F"/>
    <w:rsid w:val="1D7019C1"/>
    <w:rsid w:val="232309AB"/>
    <w:rsid w:val="234C649F"/>
    <w:rsid w:val="248C403C"/>
    <w:rsid w:val="28C86576"/>
    <w:rsid w:val="28DA2E89"/>
    <w:rsid w:val="2A4254F9"/>
    <w:rsid w:val="2B4F1D45"/>
    <w:rsid w:val="2D1F32F4"/>
    <w:rsid w:val="323B4D81"/>
    <w:rsid w:val="34942473"/>
    <w:rsid w:val="34B70380"/>
    <w:rsid w:val="39B21AF3"/>
    <w:rsid w:val="3AE174A3"/>
    <w:rsid w:val="3D6515B9"/>
    <w:rsid w:val="3FDF7E90"/>
    <w:rsid w:val="43446334"/>
    <w:rsid w:val="44A84E71"/>
    <w:rsid w:val="47031285"/>
    <w:rsid w:val="477DCE1E"/>
    <w:rsid w:val="47FF2591"/>
    <w:rsid w:val="48D12A65"/>
    <w:rsid w:val="4F2F6737"/>
    <w:rsid w:val="573E1E21"/>
    <w:rsid w:val="58ED38EB"/>
    <w:rsid w:val="5B487E91"/>
    <w:rsid w:val="5CF9550F"/>
    <w:rsid w:val="5EFEBDE8"/>
    <w:rsid w:val="605F0B5D"/>
    <w:rsid w:val="633B4655"/>
    <w:rsid w:val="64D52CAE"/>
    <w:rsid w:val="65340B80"/>
    <w:rsid w:val="65FA2998"/>
    <w:rsid w:val="666540F3"/>
    <w:rsid w:val="688A31DF"/>
    <w:rsid w:val="68CA2609"/>
    <w:rsid w:val="68CC1AED"/>
    <w:rsid w:val="69BB0F42"/>
    <w:rsid w:val="6A637494"/>
    <w:rsid w:val="6BCF62E6"/>
    <w:rsid w:val="6C872DEA"/>
    <w:rsid w:val="6CD3A16D"/>
    <w:rsid w:val="6D535020"/>
    <w:rsid w:val="6E5F49A6"/>
    <w:rsid w:val="6FFF37D2"/>
    <w:rsid w:val="70DE2EF1"/>
    <w:rsid w:val="73813156"/>
    <w:rsid w:val="77C35AEB"/>
    <w:rsid w:val="78A53442"/>
    <w:rsid w:val="7C5F4108"/>
    <w:rsid w:val="7CA51C63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ariven/Library/Containers/com.kingsoft.wpsoffice.mac/Data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654</Words>
  <Characters>714</Characters>
  <Lines>0</Lines>
  <Paragraphs>0</Paragraphs>
  <TotalTime>3</TotalTime>
  <ScaleCrop>false</ScaleCrop>
  <LinksUpToDate>false</LinksUpToDate>
  <CharactersWithSpaces>750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一依</dc:creator>
  <cp:lastModifiedBy>项目部 何治皓</cp:lastModifiedBy>
  <dcterms:modified xsi:type="dcterms:W3CDTF">2026-06-16T12:53:10Z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eyJoZGlkIjoiZTNiMmJjMGUyMDNhMGI0MjllZTc4OTE3ODRjOTBjMWQiLCJ1c2VySWQiOiIxNzU0NTQxOTA3In0=</vt:lpwstr>
  </property>
  <property fmtid="{D5CDD505-2E9C-101B-9397-08002B2CF9AE}" pid="6" name="ICV">
    <vt:lpwstr>679AFCCC83664FEE964332621BBCC7D6_13</vt:lpwstr>
  </property>
</Properties>
</file>